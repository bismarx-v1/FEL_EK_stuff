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PI11articletype"/>
        <w:rPr>
          <w:sz w:val="24"/>
        </w:rPr>
      </w:pPr>
      <w:r>
        <w:rPr>
          <w:sz w:val="24"/>
          <w:szCs w:val="24"/>
          <w:lang w:val="cs-CZ"/>
        </w:rPr>
        <w:t xml:space="preserve">Dokumentace – protokol</w:t>
      </w:r>
    </w:p>
    <w:p>
      <w:pPr>
        <w:pStyle w:val="MDPI13authornames"/>
        <w:spacing w:after="360"/>
      </w:pPr>
    </w:p>
    <w:tbl>
      <w:tblPr>
        <w:tblStyle w:val="Mkatabulky"/>
        <w:tblW w:w="89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40"/>
        <w:gridCol w:w="577"/>
        <w:gridCol w:w="3260"/>
        <w:gridCol w:w="2694"/>
      </w:tblGrid>
      <w:tr w:rsidR="00303736" w:rsidRPr="00E34AF5" w14:paraId="4CD678EE" w14:textId="77777777" w:rsidTr="00643E38">
        <w:tc>
          <w:tcPr>
            <w:tcW w:w="2395" w:type="dxa"/>
            <w:gridSpan w:val="2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28" w:type="dxa"/>
            </w:tcMar>
          </w:tcPr>
          <w:p w14:paraId="3E48C9AA" w14:textId="17103F34" w:rsidR="00303736" w:rsidRPr="00E34AF5" w:rsidRDefault="00F23D91" w:rsidP="00CB66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34AF5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65556722" wp14:editId="22287682">
                  <wp:extent cx="1382899" cy="674798"/>
                  <wp:effectExtent l="0" t="0" r="8255" b="0"/>
                  <wp:docPr id="6" name="Grafický objek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cký objekt 6"/>
                          <pic:cNvPicPr/>
                        </pic:nvPicPr>
                        <pic:blipFill>
                          <a:blip r:embed="rIdStampPng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StampSvg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208" cy="69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D0E4DEB" w14:textId="77777777" w:rsidR="00643E38" w:rsidRPr="00E34AF5" w:rsidRDefault="00643E38" w:rsidP="00CB6635">
            <w:pPr>
              <w:jc w:val="center"/>
              <w:rPr>
                <w:rFonts w:ascii="Calibri" w:hAnsi="Calibri" w:cs="Calibri"/>
                <w:color w:val="44546A" w:themeColor="text2"/>
                <w:sz w:val="40"/>
                <w:szCs w:val="4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FAKULTA ELEKTROTECHNICKÁ</w:t>
            </w:r>
          </w:p>
          <w:p w14:paraId="06462A6E" w14:textId="47DA4ED0" w:rsidR="00303736" w:rsidRPr="00E34AF5" w:rsidRDefault="00CB6635" w:rsidP="00CB6635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KATEDRA FYZIKY</w:t>
            </w:r>
          </w:p>
        </w:tc>
      </w:tr>
      <w:tr w:rsidR="00CB6635" w:rsidRPr="00E34AF5" w14:paraId="2C3A2BA1" w14:textId="77777777" w:rsidTr="00643E38">
        <w:tc>
          <w:tcPr>
            <w:tcW w:w="8926" w:type="dxa"/>
            <w:gridSpan w:val="5"/>
            <w:tcBorders>
              <w:top w:val="single" w:sz="6" w:space="0" w:color="auto"/>
              <w:bottom w:val="single" w:sz="6" w:space="0" w:color="auto"/>
            </w:tcBorders>
            <w:tcMar>
              <w:top w:w="227" w:type="dxa"/>
              <w:bottom w:w="227" w:type="dxa"/>
            </w:tcMar>
            <w:vAlign w:val="center"/>
          </w:tcPr>
          <w:p w14:paraId="4D435C56" w14:textId="39DE8E3D" w:rsidR="008344D5" w:rsidRPr="00E34AF5" w:rsidRDefault="00CB6635" w:rsidP="008344D5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LABORATORNÍ CVIČENÍ Z</w:t>
            </w:r>
            <w:r w:rsidR="008344D5"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 </w:t>
            </w: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FYZIKY</w:t>
            </w:r>
          </w:p>
        </w:tc>
      </w:tr>
      <w:tr w:rsidR="00CB6635" w:rsidRPr="00E34AF5" w14:paraId="2B8F806C" w14:textId="77777777" w:rsidTr="00464F46">
        <w:tc>
          <w:tcPr>
            <w:tcW w:w="623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DFCA" w14:textId="36032402" w:rsidR="00CB6635" w:rsidRPr="00E34AF5" w:rsidRDefault="00CB663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Jméno</w:t>
            </w:r>
          </w:p>
          <w:p w14:paraId="28D3E664" w14:textId="06A0BEE3" w:rsidR="000A11E2" w:rsidRPr="00E34AF5" w:rsidRDefault="000A11E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Savva Popov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B5318B" w14:textId="6DF7DAC1" w:rsidR="00CB6635" w:rsidRPr="00E34AF5" w:rsidRDefault="00CB663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Datum měření</w:t>
            </w:r>
          </w:p>
          <w:p w14:paraId="643A4C57" w14:textId="5F873B54" w:rsidR="00CB6635" w:rsidRPr="00E34AF5" w:rsidRDefault="00CB663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CB6635" w:rsidRPr="00E34AF5" w14:paraId="52AADC63" w14:textId="77777777" w:rsidTr="00464F46"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1E46A" w14:textId="0A414B54" w:rsidR="00CB6635" w:rsidRPr="00E34AF5" w:rsidRDefault="008344D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Semestr</w:t>
            </w:r>
          </w:p>
          <w:p w14:paraId="5961DB76" w14:textId="202A1845" w:rsidR="008344D5" w:rsidRPr="00E34AF5" w:rsidRDefault="008344D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Zimní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329B5" w14:textId="3D252847" w:rsidR="00CB6635" w:rsidRPr="00E34AF5" w:rsidRDefault="00D4187A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Ročník</w:t>
            </w:r>
          </w:p>
          <w:p w14:paraId="1A2D2891" w14:textId="56CA51DB" w:rsidR="00D4187A" w:rsidRPr="00E34AF5" w:rsidRDefault="00D418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26/27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8C8D5A" w14:textId="4A11FB9B" w:rsidR="00CB6635" w:rsidRPr="00E34AF5" w:rsidRDefault="00CB663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Datum odevzdání</w:t>
            </w:r>
          </w:p>
          <w:p w14:paraId="517A0F54" w14:textId="5890013E" w:rsidR="00CB6635" w:rsidRPr="00E34AF5" w:rsidRDefault="00CB663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CB6635" w:rsidRPr="00E34AF5" w14:paraId="02FA5DC6" w14:textId="77777777" w:rsidTr="00E44A8E"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B5258" w14:textId="75F28C59" w:rsidR="00CB6635" w:rsidRPr="00E34AF5" w:rsidRDefault="00721E7E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Studijní skupina</w:t>
            </w:r>
          </w:p>
          <w:p w14:paraId="6A6AA185" w14:textId="2B82664D" w:rsidR="00D4187A" w:rsidRPr="00E34AF5" w:rsidRDefault="00D418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2F4E8" w14:textId="631C5CFE" w:rsidR="00CB6635" w:rsidRPr="00E34AF5" w:rsidRDefault="00D4187A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Lab</w:t>
            </w:r>
            <w:r w:rsidR="008344D5"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oratorní</w:t>
            </w: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 xml:space="preserve"> skupina</w:t>
            </w:r>
          </w:p>
          <w:p w14:paraId="17C34BAD" w14:textId="5586FF0A" w:rsidR="00D4187A" w:rsidRPr="00E34AF5" w:rsidRDefault="00D418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05FA55D3" w14:textId="3B1BBC3B" w:rsidR="00CB6635" w:rsidRPr="00E34AF5" w:rsidRDefault="00CB663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Klasifikace</w:t>
            </w:r>
          </w:p>
          <w:p w14:paraId="3A3AF5F4" w14:textId="2EEE45D9" w:rsidR="00CB6635" w:rsidRPr="00E34AF5" w:rsidRDefault="00CB663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03736" w:rsidRPr="00E34AF5" w14:paraId="233066BB" w14:textId="77777777" w:rsidTr="00464F46">
        <w:tc>
          <w:tcPr>
            <w:tcW w:w="1555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2103A0B" w14:textId="29396C00" w:rsidR="00303736" w:rsidRPr="00E34AF5" w:rsidRDefault="00CB663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Číslo úlohy</w:t>
            </w:r>
          </w:p>
          <w:p w14:paraId="1AD39CDA" w14:textId="7FF340F7" w:rsidR="00CB6635" w:rsidRPr="00E34AF5" w:rsidRDefault="00CB663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00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74CC368B" w14:textId="49E3FF8E" w:rsidR="00303736" w:rsidRPr="00E34AF5" w:rsidRDefault="008344D5">
            <w:pPr>
              <w:rPr>
                <w:rFonts w:ascii="Calibri" w:hAnsi="Calibri" w:cs="Calibri"/>
                <w:color w:val="44546A" w:themeColor="text2"/>
                <w:sz w:val="20"/>
                <w:szCs w:val="2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20"/>
                <w:szCs w:val="20"/>
              </w:rPr>
              <w:t>Název úlohy</w:t>
            </w:r>
          </w:p>
          <w:p w14:paraId="6F798000" w14:textId="522872E2" w:rsidR="008344D5" w:rsidRPr="00E34AF5" w:rsidRDefault="008344D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Měření rozměrů, určení objemu a experimentální odhad čísla π</w:t>
            </w:r>
          </w:p>
        </w:tc>
      </w:tr>
    </w:tbl>
    <w:p>
      <w:pPr>
        <w:spacing w:before="480" w:after="120" w:line="276" w:lineRule="auto"/>
        <w:ind w:left="0"/>
        <w:jc w:val="left"/>
      </w:pPr>
      <w:r>
        <w:rPr>
          <w:b/>
          <w:bCs/>
          <w:sz w:val="28"/>
          <w:szCs w:val="28"/>
          <w:lang w:val="cs-CZ"/>
        </w:rPr>
        <w:t xml:space="preserve">POČET STRAN: </w:t>
      </w:r>
      <w:r>
        <w:rPr>
          <w:b/>
          <w:bCs/>
          <w:sz w:val="28"/>
          <w:szCs w:val="28"/>
          <w:lang w:val="cs-CZ"/>
        </w:rPr>
        <w:t xml:space="preserve">3</w:t>
      </w:r>
    </w:p>
    <w:p>
      <w:pPr>
        <w:spacing w:line="240" w:lineRule="auto"/>
        <w:jc w:val="left"/>
      </w:pPr>
      <w:r>
        <w:br w:type="page"/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1. Úkol měření</w:t>
      </w:r>
    </w:p>
    <w:p>
      <w:pPr>
        <w:numPr>
          <w:ilvl w:val="0"/>
          <w:numId w:val="47"/>
        </w:numPr>
        <w:spacing w:before="0" w:after="60" w:line="276" w:lineRule="auto"/>
        <w:jc w:val="left"/>
      </w:pPr>
      <w:r>
        <w:rPr>
          <w:sz w:val="24"/>
          <w:szCs w:val="24"/>
          <w:lang w:val="cs-CZ"/>
        </w:rPr>
        <w:t xml:space="preserve">Určit objem kvádru z opakovaně měřených rozměrů.</w:t>
      </w:r>
    </w:p>
    <w:p>
      <w:pPr>
        <w:numPr>
          <w:ilvl w:val="0"/>
          <w:numId w:val="47"/>
        </w:numPr>
        <w:spacing w:before="0" w:after="60" w:line="276" w:lineRule="auto"/>
        <w:jc w:val="left"/>
      </w:pPr>
      <w:r>
        <w:rPr>
          <w:sz w:val="24"/>
          <w:szCs w:val="24"/>
          <w:lang w:val="cs-CZ"/>
        </w:rPr>
        <w:t xml:space="preserve">Experimentálně odhadnout hodnotu Ludolfova čísla a porovnat ji se skutečnou hodnotou.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2. Seznam použitých přístrojů</w:t>
      </w:r>
    </w:p>
    <w:p>
      <w:pPr>
        <w:numPr>
          <w:ilvl w:val="0"/>
          <w:numId w:val="47"/>
        </w:numPr>
        <w:spacing w:before="0" w:after="60" w:line="276" w:lineRule="auto"/>
        <w:jc w:val="left"/>
      </w:pPr>
      <w:r>
        <w:rPr>
          <w:sz w:val="24"/>
          <w:szCs w:val="24"/>
          <w:lang w:val="cs-CZ"/>
        </w:rPr>
        <w:t xml:space="preserve">Posuvné měřítko (posuvka)</w:t>
      </w:r>
    </w:p>
    <w:p>
      <w:pPr>
        <w:numPr>
          <w:ilvl w:val="0"/>
          <w:numId w:val="47"/>
        </w:numPr>
        <w:spacing w:before="0" w:after="60" w:line="276" w:lineRule="auto"/>
        <w:jc w:val="left"/>
      </w:pPr>
      <w:r>
        <w:rPr>
          <w:sz w:val="24"/>
          <w:szCs w:val="24"/>
          <w:lang w:val="cs-CZ"/>
        </w:rPr>
        <w:t xml:space="preserve">Mikrometr</w:t>
      </w:r>
    </w:p>
    <w:p>
      <w:pPr>
        <w:numPr>
          <w:ilvl w:val="0"/>
          <w:numId w:val="47"/>
        </w:numPr>
        <w:spacing w:before="0" w:after="60" w:line="276" w:lineRule="auto"/>
        <w:jc w:val="left"/>
      </w:pPr>
      <w:r>
        <w:rPr>
          <w:sz w:val="24"/>
          <w:szCs w:val="24"/>
          <w:lang w:val="cs-CZ"/>
        </w:rPr>
        <w:t xml:space="preserve">Krejčovský metr (odhad čísla π)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3. Postup měření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Každý rozměr kvádru (x, y, h) byl změřen desetkrát posuvkou na různých místech tělesa; výška h byla navíc desetkrát změřena mikrometrem (hₘ). Pro každý rozměr byl vypočten aritmetický průměr a z průměrů objem kvádru [1].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4. Tabulky naměřených hodnot, zpracování</w:t>
      </w:r>
    </w:p>
    <w:p>
      <w:pPr>
        <w:keepNext/>
        <w:spacing w:before="120" w:after="80" w:line="276" w:lineRule="auto"/>
        <w:ind w:left="0"/>
        <w:jc w:val="center"/>
      </w:pPr>
      <w:r>
        <w:rPr>
          <w:sz w:val="20"/>
          <w:szCs w:val="20"/>
          <w:lang w:val="cs-CZ"/>
        </w:rPr>
        <w:t xml:space="preserve">Tabulka č.1 – Rozměry kvádru (x, y, h – posuvka; hₘ – mikrometr); s = směrodatná odchylka průměru</w:t>
      </w:r>
    </w:p>
    <w:tbl>
      <w:tblPr>
        <w:tblW w:w="7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3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w="1300" w:type="dxa"/>
            <w:shd w:val="clear" w:color="auto" w:fill="E7EEF6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i</w:t>
            </w:r>
          </w:p>
        </w:tc>
        <w:tc>
          <w:tcPr>
            <w:tcW w:w="1600" w:type="dxa"/>
            <w:shd w:val="clear" w:color="auto" w:fill="E7EEF6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x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y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h [mm]</w:t>
            </w:r>
          </w:p>
        </w:tc>
        <w:tc>
          <w:tcPr>
            <w:tcW w:w="1600" w:type="dxa"/>
            <w:shd w:val="clear" w:color="auto" w:fill="E7EEF6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h</w:t>
            </w:r>
            <w:r>
              <w:rPr>
                <w:b/>
                <w:bCs/>
                <w:sz w:val="22"/>
                <w:szCs w:val="22"/>
                <w:vertAlign w:val="subscript"/>
                <w:lang w:val="cs-CZ"/>
              </w:rPr>
              <w:t xml:space="preserve">m</w:t>
            </w:r>
            <w:r>
              <w:rPr>
                <w:b/>
                <w:bCs/>
                <w:sz w:val="22"/>
                <w:szCs w:val="22"/>
                <w:lang w:val="cs-CZ"/>
              </w:rPr>
              <w:t xml:space="preserve"> [mm]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19,05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32,6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19,3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19,10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30,1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32,8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19,15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32,5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19,2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19,45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5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30,1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19,3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19,47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30,1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32,4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19,1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19,10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32,4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19,6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19,25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8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32,5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19,70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9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19,7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19,45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30,0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32,8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19,2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19,55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průměr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30,030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32,610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19,310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  <w:lang w:val="cs-CZ"/>
              </w:rPr>
              <w:t xml:space="preserve">19,327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s</w:t>
            </w:r>
            <w:r>
              <w:rPr>
                <w:sz w:val="22"/>
                <w:szCs w:val="22"/>
                <w:vertAlign w:val="subscript"/>
                <w:lang w:val="cs-CZ"/>
              </w:rPr>
              <w:t xml:space="preserve">x̄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0,015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0,048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0,085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  <w:lang w:val="cs-CZ"/>
              </w:rPr>
              <w:t xml:space="preserve">0,071</w:t>
            </w:r>
          </w:p>
        </w:tc>
      </w:tr>
    </w:tbl>
    <w:p>
      <w:pPr>
        <w:keepNext/>
        <w:spacing w:before="240" w:after="120" w:line="276" w:lineRule="auto"/>
        <w:ind w:left="0"/>
        <w:jc w:val="center"/>
      </w:pPr>
      <w:r>
        <w:rPr>
          <w:b/>
          <w:bCs/>
          <w:sz w:val="24"/>
          <w:szCs w:val="24"/>
          <w:lang w:val="cs-CZ"/>
        </w:rPr>
        <w:t xml:space="preserve">Výpočet objemu</w:t>
      </w:r>
    </w:p>
    <w:p>
      <w:pPr>
        <w:spacing w:before="60" w:after="120" w:line="276" w:lineRule="auto"/>
        <w:ind w:left="0"/>
        <w:jc w:val="center"/>
      </w:pPr>
      <w:r>
        <w:rPr>
          <w:i/>
          <w:iCs/>
          <w:sz w:val="24"/>
          <w:szCs w:val="24"/>
          <w:lang w:val="cs-CZ"/>
        </w:rPr>
        <w:t xml:space="preserve">x̄</w:t>
      </w:r>
      <w:r>
        <w:rPr>
          <w:sz w:val="24"/>
          <w:szCs w:val="24"/>
          <w:lang w:val="cs-CZ"/>
        </w:rPr>
        <w:t xml:space="preserve"> = (1/N)·Σ</w:t>
      </w:r>
      <w:r>
        <w:rPr>
          <w:i/>
          <w:iCs/>
          <w:sz w:val="24"/>
          <w:szCs w:val="24"/>
          <w:lang w:val="cs-CZ"/>
        </w:rPr>
        <w:t xml:space="preserve">x</w:t>
      </w:r>
      <w:r>
        <w:rPr>
          <w:sz w:val="24"/>
          <w:szCs w:val="24"/>
          <w:vertAlign w:val="subscript"/>
          <w:lang w:val="cs-CZ"/>
        </w:rPr>
        <w:t xml:space="preserve">i</w:t>
      </w:r>
      <w:r>
        <w:rPr>
          <w:sz w:val="24"/>
          <w:szCs w:val="24"/>
          <w:lang w:val="cs-CZ"/>
        </w:rPr>
        <w:t xml:space="preserve">     [1]</w:t>
      </w:r>
    </w:p>
    <w:p>
      <w:pPr>
        <w:spacing w:before="60" w:after="120" w:line="276" w:lineRule="auto"/>
        <w:ind w:left="0"/>
        <w:jc w:val="center"/>
      </w:pPr>
      <w:r>
        <w:rPr>
          <w:i/>
          <w:iCs/>
          <w:sz w:val="24"/>
          <w:szCs w:val="24"/>
          <w:lang w:val="cs-CZ"/>
        </w:rPr>
        <w:t xml:space="preserve">V</w:t>
      </w:r>
      <w:r>
        <w:rPr>
          <w:sz w:val="24"/>
          <w:szCs w:val="24"/>
          <w:lang w:val="cs-CZ"/>
        </w:rPr>
        <w:t xml:space="preserve"> = </w:t>
      </w:r>
      <w:r>
        <w:rPr>
          <w:i/>
          <w:iCs/>
          <w:sz w:val="24"/>
          <w:szCs w:val="24"/>
          <w:lang w:val="cs-CZ"/>
        </w:rPr>
        <w:t xml:space="preserve">x̄</w:t>
      </w:r>
      <w:r>
        <w:rPr>
          <w:sz w:val="24"/>
          <w:szCs w:val="24"/>
          <w:lang w:val="cs-CZ"/>
        </w:rPr>
        <w:t xml:space="preserve">·</w:t>
      </w:r>
      <w:r>
        <w:rPr>
          <w:i/>
          <w:iCs/>
          <w:sz w:val="24"/>
          <w:szCs w:val="24"/>
          <w:lang w:val="cs-CZ"/>
        </w:rPr>
        <w:t xml:space="preserve">ȳ</w:t>
      </w:r>
      <w:r>
        <w:rPr>
          <w:sz w:val="24"/>
          <w:szCs w:val="24"/>
          <w:lang w:val="cs-CZ"/>
        </w:rPr>
        <w:t xml:space="preserve">·</w:t>
      </w:r>
      <w:r>
        <w:rPr>
          <w:i/>
          <w:iCs/>
          <w:sz w:val="24"/>
          <w:szCs w:val="24"/>
          <w:lang w:val="cs-CZ"/>
        </w:rPr>
        <w:t xml:space="preserve">h̄</w:t>
      </w:r>
      <w:r>
        <w:rPr>
          <w:sz w:val="24"/>
          <w:szCs w:val="24"/>
          <w:vertAlign w:val="subscript"/>
          <w:lang w:val="cs-CZ"/>
        </w:rPr>
        <w:t xml:space="preserve">m</w:t>
      </w:r>
      <w:r>
        <w:rPr>
          <w:sz w:val="24"/>
          <w:szCs w:val="24"/>
          <w:lang w:val="cs-CZ"/>
        </w:rPr>
        <w:t xml:space="preserve"> = 30,030 · 32,610 · 19,327 mm³ = 18927 mm³     [1]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Pro výšku je použita hodnota z mikrometru, který měří přesněji (na 0,01 mm). S výškou z posuvky by vyšlo V = 18910 mm³, tj. rozdíl −0,09 %.</w:t>
      </w:r>
    </w:p>
    <w:p>
      <w:pPr>
        <w:spacing w:before="120" w:after="120" w:line="276" w:lineRule="auto"/>
        <w:ind w:left="416"/>
        <w:jc w:val="both"/>
      </w:pPr>
      <w:r>
        <w:rPr>
          <w:b/>
          <w:bCs/>
          <w:sz w:val="24"/>
          <w:szCs w:val="24"/>
          <w:lang w:val="cs-CZ"/>
        </w:rPr>
        <w:t xml:space="preserve">Nejistota: </w:t>
      </w:r>
      <w:r>
        <w:rPr>
          <w:sz w:val="24"/>
          <w:szCs w:val="24"/>
          <w:lang w:val="cs-CZ"/>
        </w:rPr>
        <w:t xml:space="preserve">nejistota každého průměru je jeho směrodatná odchylka s</w:t>
      </w:r>
      <w:r>
        <w:rPr>
          <w:sz w:val="24"/>
          <w:szCs w:val="24"/>
          <w:vertAlign w:val="subscript"/>
          <w:lang w:val="cs-CZ"/>
        </w:rPr>
        <w:t xml:space="preserve">x̄</w:t>
      </w:r>
      <w:r>
        <w:rPr>
          <w:sz w:val="24"/>
          <w:szCs w:val="24"/>
          <w:lang w:val="cs-CZ"/>
        </w:rPr>
        <w:t xml:space="preserve"> = s/√N (N = 10). Pro součin se relativní nejistoty sčítají kvadraticky [2]: ΔV/V = √[(s</w:t>
      </w:r>
      <w:r>
        <w:rPr>
          <w:sz w:val="24"/>
          <w:szCs w:val="24"/>
          <w:vertAlign w:val="subscript"/>
          <w:lang w:val="cs-CZ"/>
        </w:rPr>
        <w:t xml:space="preserve">x̄</w:t>
      </w:r>
      <w:r>
        <w:rPr>
          <w:sz w:val="24"/>
          <w:szCs w:val="24"/>
          <w:lang w:val="cs-CZ"/>
        </w:rPr>
        <w:t xml:space="preserve">/x̄)² + (s</w:t>
      </w:r>
      <w:r>
        <w:rPr>
          <w:sz w:val="24"/>
          <w:szCs w:val="24"/>
          <w:vertAlign w:val="subscript"/>
          <w:lang w:val="cs-CZ"/>
        </w:rPr>
        <w:t xml:space="preserve">ȳ</w:t>
      </w:r>
      <w:r>
        <w:rPr>
          <w:sz w:val="24"/>
          <w:szCs w:val="24"/>
          <w:lang w:val="cs-CZ"/>
        </w:rPr>
        <w:t xml:space="preserve">/ȳ)² + (s</w:t>
      </w:r>
      <w:r>
        <w:rPr>
          <w:sz w:val="24"/>
          <w:szCs w:val="24"/>
          <w:vertAlign w:val="subscript"/>
          <w:lang w:val="cs-CZ"/>
        </w:rPr>
        <w:t xml:space="preserve">h̄</w:t>
      </w:r>
      <w:r>
        <w:rPr>
          <w:sz w:val="24"/>
          <w:szCs w:val="24"/>
          <w:lang w:val="cs-CZ"/>
        </w:rPr>
        <w:t xml:space="preserve">/h̄</w:t>
      </w:r>
      <w:r>
        <w:rPr>
          <w:sz w:val="24"/>
          <w:szCs w:val="24"/>
          <w:vertAlign w:val="subscript"/>
          <w:lang w:val="cs-CZ"/>
        </w:rPr>
        <w:t xml:space="preserve">m</w:t>
      </w:r>
      <w:r>
        <w:rPr>
          <w:sz w:val="24"/>
          <w:szCs w:val="24"/>
          <w:lang w:val="cs-CZ"/>
        </w:rPr>
        <w:t xml:space="preserve">)²] = 0,40 %, tj. ΔV = 76 mm³.</w:t>
      </w:r>
    </w:p>
    <w:p>
      <w:pPr>
        <w:spacing w:before="120" w:after="120" w:line="276" w:lineRule="auto"/>
        <w:ind w:left="0"/>
        <w:jc w:val="center"/>
      </w:pPr>
      <w:r>
        <w:rPr>
          <w:b/>
          <w:bCs/>
          <w:sz w:val="24"/>
          <w:szCs w:val="24"/>
          <w:lang w:val="cs-CZ"/>
        </w:rPr>
        <w:t xml:space="preserve">Výsledek:  V = (18,93 ± 0,08) cm³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5. Experimentální odhad čísla π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Měření obvodu a průměru kruhového objektu zatím není k dispozici; výpočet π</w:t>
      </w:r>
      <w:r>
        <w:rPr>
          <w:sz w:val="24"/>
          <w:szCs w:val="24"/>
          <w:vertAlign w:val="subscript"/>
          <w:lang w:val="cs-CZ"/>
        </w:rPr>
        <w:t xml:space="preserve">exp</w:t>
      </w:r>
      <w:r>
        <w:rPr>
          <w:sz w:val="24"/>
          <w:szCs w:val="24"/>
          <w:lang w:val="cs-CZ"/>
        </w:rPr>
        <w:t xml:space="preserve"> = ō / d̄ [1] bude doplněn: </w:t>
      </w:r>
      <w:r>
        <w:rPr>
          <w:sz w:val="24"/>
          <w:szCs w:val="24"/>
          <w:highlight w:val="yellow"/>
          <w:lang w:val="cs-CZ"/>
        </w:rPr>
        <w:t xml:space="preserve">[doplnit]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6. Zhodnocení výsledku měření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Objem kvádru je V = (18,93 ± 0,08) cm³, relativní nejistota 0,4 %. Nejvíce k ní přispívá výška (s</w:t>
      </w:r>
      <w:r>
        <w:rPr>
          <w:sz w:val="24"/>
          <w:szCs w:val="24"/>
          <w:vertAlign w:val="subscript"/>
          <w:lang w:val="cs-CZ"/>
        </w:rPr>
        <w:t xml:space="preserve">h̄</w:t>
      </w:r>
      <w:r>
        <w:rPr>
          <w:sz w:val="24"/>
          <w:szCs w:val="24"/>
          <w:lang w:val="cs-CZ"/>
        </w:rPr>
        <w:t xml:space="preserve"> = 0,07 mm), jejíž hodnoty se mezi místy měření liší až o 0,65 mm; kvádr tedy pravděpodobně nemá dokonale rovnoběžné stěny. Délka x je nejstálejší (rozptyl jen 0,1 mm). Výška měřená posuvkou a mikrometrem se v průměru shoduje (19,31 mm a 19,33 mm); jednotlivé dvojice se liší až o 0,35 mm, nejspíš proto, že se neměřilo vždy na stejném místě.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Odhad čísla π bude doplněn po dodání naměřených hodnot.</w:t>
      </w:r>
    </w:p>
    <w:p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/>
          <w:bCs/>
          <w:sz w:val="28"/>
          <w:szCs w:val="28"/>
          <w:lang w:val="cs-CZ"/>
        </w:rPr>
        <w:t xml:space="preserve">7. Seznam použité literatury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[1] Zadání laboratorní úlohy „Měření rozměrů, určení objemu a experimentální odhad čísla π“, Katedra fyziky FEL ČVUT v Praze.</w:t>
      </w:r>
    </w:p>
    <w:p>
      <w:pPr>
        <w:spacing w:before="0" w:after="120" w:line="276" w:lineRule="auto"/>
        <w:ind w:left="416"/>
        <w:jc w:val="both"/>
      </w:pPr>
      <w:r>
        <w:rPr>
          <w:sz w:val="24"/>
          <w:szCs w:val="24"/>
          <w:lang w:val="cs-CZ"/>
        </w:rPr>
        <w:t xml:space="preserve">[2] M. Červenka: Měření, chyby, nejistoty, přesnost čísel, metoda nejmenších čtverců – stručný studijní text pro základní kurz fyziky v prvním semestru, online: https://planck.fel.cvut.cz.</w:t>
      </w:r>
    </w:p>
    <w:sectPr w:rsidR="00CD25AC" w:rsidRPr="00CD25AC" w:rsidSect="00EC3DFB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4BD7" w14:textId="77777777" w:rsidR="00672AEA" w:rsidRPr="00BA1FA9" w:rsidRDefault="00672AEA">
      <w:pPr>
        <w:spacing w:line="240" w:lineRule="auto"/>
      </w:pPr>
      <w:r w:rsidRPr="00BA1FA9">
        <w:separator/>
      </w:r>
    </w:p>
  </w:endnote>
  <w:endnote w:type="continuationSeparator" w:id="0">
    <w:p w14:paraId="4B2B3F73" w14:textId="77777777" w:rsidR="00672AEA" w:rsidRPr="00BA1FA9" w:rsidRDefault="00672AEA">
      <w:pPr>
        <w:spacing w:line="240" w:lineRule="auto"/>
      </w:pPr>
      <w:r w:rsidRPr="00BA1FA9">
        <w:continuationSeparator/>
      </w:r>
    </w:p>
  </w:endnote>
  <w:endnote w:type="continuationNotice" w:id="1">
    <w:p w14:paraId="625F37C6" w14:textId="77777777" w:rsidR="00672AEA" w:rsidRPr="00BA1FA9" w:rsidRDefault="00672A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BA1FA9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BA1FA9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BA1FA9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53FE" w14:textId="77777777" w:rsidR="00672AEA" w:rsidRPr="00BA1FA9" w:rsidRDefault="00672AEA">
      <w:pPr>
        <w:spacing w:line="240" w:lineRule="auto"/>
      </w:pPr>
      <w:r w:rsidRPr="00BA1FA9">
        <w:separator/>
      </w:r>
    </w:p>
  </w:footnote>
  <w:footnote w:type="continuationSeparator" w:id="0">
    <w:p w14:paraId="6F96C1D3" w14:textId="77777777" w:rsidR="00672AEA" w:rsidRPr="00BA1FA9" w:rsidRDefault="00672AEA">
      <w:pPr>
        <w:spacing w:line="240" w:lineRule="auto"/>
      </w:pPr>
      <w:r w:rsidRPr="00BA1FA9">
        <w:continuationSeparator/>
      </w:r>
    </w:p>
  </w:footnote>
  <w:footnote w:type="continuationNotice" w:id="1">
    <w:p w14:paraId="0286742D" w14:textId="77777777" w:rsidR="00672AEA" w:rsidRPr="00BA1FA9" w:rsidRDefault="00672AE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2C325AF5" w:rsidR="00CC07FA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A1FA9">
      <w:rPr>
        <w:bCs/>
        <w:iCs/>
        <w:sz w:val="16"/>
        <w:szCs w:val="16"/>
      </w:rPr>
      <w:tab/>
    </w:r>
    <w:r w:rsidR="003856F7" w:rsidRPr="00BA1FA9">
      <w:rPr>
        <w:bCs/>
        <w:iCs/>
        <w:sz w:val="16"/>
        <w:szCs w:val="16"/>
      </w:rPr>
      <w:fldChar w:fldCharType="begin"/>
    </w:r>
    <w:r w:rsidR="003856F7" w:rsidRPr="00BA1FA9">
      <w:rPr>
        <w:bCs/>
        <w:iCs/>
        <w:sz w:val="16"/>
        <w:szCs w:val="16"/>
      </w:rPr>
      <w:instrText>PAGE   \* MERGEFORMAT</w:instrText>
    </w:r>
    <w:r w:rsidR="003856F7" w:rsidRPr="00BA1FA9">
      <w:rPr>
        <w:bCs/>
        <w:iCs/>
        <w:sz w:val="16"/>
        <w:szCs w:val="16"/>
      </w:rPr>
      <w:fldChar w:fldCharType="separate"/>
    </w:r>
    <w:r w:rsidR="003856F7" w:rsidRPr="00BA1FA9">
      <w:rPr>
        <w:bCs/>
        <w:iCs/>
        <w:sz w:val="16"/>
        <w:szCs w:val="16"/>
      </w:rPr>
      <w:t>1</w:t>
    </w:r>
    <w:r w:rsidR="003856F7" w:rsidRPr="00BA1FA9">
      <w:rPr>
        <w:bCs/>
        <w:iCs/>
        <w:sz w:val="16"/>
        <w:szCs w:val="16"/>
      </w:rPr>
      <w:fldChar w:fldCharType="end"/>
    </w:r>
  </w:p>
  <w:p w14:paraId="2242D07A" w14:textId="77777777" w:rsidR="001021CB" w:rsidRPr="00BA1FA9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40"/>
      <w:gridCol w:w="4028"/>
      <w:gridCol w:w="2019"/>
    </w:tblGrid>
    <w:tr w:rsidR="00CC07FA" w:rsidRPr="00BA1FA9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D3DB0BA" w:rsidR="00CC07FA" w:rsidRPr="00BA1FA9" w:rsidRDefault="00B642B6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BA1FA9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BA1FA9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265C3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8145E"/>
    <w:rsid w:val="00093D65"/>
    <w:rsid w:val="00093F59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0F0F36"/>
    <w:rsid w:val="001021CB"/>
    <w:rsid w:val="00103DA3"/>
    <w:rsid w:val="00123470"/>
    <w:rsid w:val="00124DF3"/>
    <w:rsid w:val="00131C03"/>
    <w:rsid w:val="00131D2C"/>
    <w:rsid w:val="001320D1"/>
    <w:rsid w:val="00135119"/>
    <w:rsid w:val="00136575"/>
    <w:rsid w:val="0013721B"/>
    <w:rsid w:val="001413AC"/>
    <w:rsid w:val="0014702E"/>
    <w:rsid w:val="001512B8"/>
    <w:rsid w:val="001520F2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A692B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4715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B7B19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1D5B"/>
    <w:rsid w:val="003529F4"/>
    <w:rsid w:val="00352D8C"/>
    <w:rsid w:val="003605BB"/>
    <w:rsid w:val="003657E0"/>
    <w:rsid w:val="00376742"/>
    <w:rsid w:val="00376BC2"/>
    <w:rsid w:val="00380DCA"/>
    <w:rsid w:val="003856F7"/>
    <w:rsid w:val="00386AC1"/>
    <w:rsid w:val="00387D27"/>
    <w:rsid w:val="00390AD2"/>
    <w:rsid w:val="003A185D"/>
    <w:rsid w:val="003A2F8A"/>
    <w:rsid w:val="003B06FA"/>
    <w:rsid w:val="003B19EF"/>
    <w:rsid w:val="003B317C"/>
    <w:rsid w:val="003B623A"/>
    <w:rsid w:val="003C0AFD"/>
    <w:rsid w:val="003C1CAF"/>
    <w:rsid w:val="003D22D5"/>
    <w:rsid w:val="003D65EF"/>
    <w:rsid w:val="003D78C1"/>
    <w:rsid w:val="003E44A8"/>
    <w:rsid w:val="003F18E7"/>
    <w:rsid w:val="003F5990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735F3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E338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2AEA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8D6"/>
    <w:rsid w:val="00742AEC"/>
    <w:rsid w:val="007437C6"/>
    <w:rsid w:val="007533A2"/>
    <w:rsid w:val="0075687D"/>
    <w:rsid w:val="00756FA2"/>
    <w:rsid w:val="00763DA6"/>
    <w:rsid w:val="007647F8"/>
    <w:rsid w:val="00774831"/>
    <w:rsid w:val="00776283"/>
    <w:rsid w:val="007802BA"/>
    <w:rsid w:val="0078379B"/>
    <w:rsid w:val="00791117"/>
    <w:rsid w:val="007924DA"/>
    <w:rsid w:val="0079331E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2DF2"/>
    <w:rsid w:val="007A4E03"/>
    <w:rsid w:val="007B01CF"/>
    <w:rsid w:val="007B131F"/>
    <w:rsid w:val="007B4547"/>
    <w:rsid w:val="007B70BD"/>
    <w:rsid w:val="007B7342"/>
    <w:rsid w:val="007C1A36"/>
    <w:rsid w:val="007C2FB4"/>
    <w:rsid w:val="007C4FD1"/>
    <w:rsid w:val="007C56AA"/>
    <w:rsid w:val="007C56E5"/>
    <w:rsid w:val="007E3648"/>
    <w:rsid w:val="007E78A0"/>
    <w:rsid w:val="007F353D"/>
    <w:rsid w:val="00800D22"/>
    <w:rsid w:val="008113D2"/>
    <w:rsid w:val="00813E25"/>
    <w:rsid w:val="008149D9"/>
    <w:rsid w:val="00815567"/>
    <w:rsid w:val="00825283"/>
    <w:rsid w:val="008254AC"/>
    <w:rsid w:val="00825763"/>
    <w:rsid w:val="00826F68"/>
    <w:rsid w:val="008305F9"/>
    <w:rsid w:val="008316B8"/>
    <w:rsid w:val="008353D0"/>
    <w:rsid w:val="008445E8"/>
    <w:rsid w:val="008452E6"/>
    <w:rsid w:val="00846BE0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572B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19ED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B5663"/>
    <w:rsid w:val="009B75C4"/>
    <w:rsid w:val="009C48B9"/>
    <w:rsid w:val="009C6C86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35FC"/>
    <w:rsid w:val="00A14886"/>
    <w:rsid w:val="00A1606C"/>
    <w:rsid w:val="00A1649F"/>
    <w:rsid w:val="00A169DD"/>
    <w:rsid w:val="00A17E70"/>
    <w:rsid w:val="00A30C5B"/>
    <w:rsid w:val="00A316AA"/>
    <w:rsid w:val="00A33AF1"/>
    <w:rsid w:val="00A34D02"/>
    <w:rsid w:val="00A367D6"/>
    <w:rsid w:val="00A41744"/>
    <w:rsid w:val="00A42D1A"/>
    <w:rsid w:val="00A506C3"/>
    <w:rsid w:val="00A50B6D"/>
    <w:rsid w:val="00A50CE9"/>
    <w:rsid w:val="00A513F4"/>
    <w:rsid w:val="00A5361C"/>
    <w:rsid w:val="00A5437B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2FB4"/>
    <w:rsid w:val="00AA4E97"/>
    <w:rsid w:val="00AB0FBE"/>
    <w:rsid w:val="00AB38B6"/>
    <w:rsid w:val="00AB5097"/>
    <w:rsid w:val="00AB5A5D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6A34"/>
    <w:rsid w:val="00B272CB"/>
    <w:rsid w:val="00B3038B"/>
    <w:rsid w:val="00B33E0F"/>
    <w:rsid w:val="00B341AB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1FA9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96FBD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6B4F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D7A68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68CB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0B10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EF66E0"/>
    <w:rsid w:val="00F012B9"/>
    <w:rsid w:val="00F05A15"/>
    <w:rsid w:val="00F07B6E"/>
    <w:rsid w:val="00F115FD"/>
    <w:rsid w:val="00F160F4"/>
    <w:rsid w:val="00F220E3"/>
    <w:rsid w:val="00F2391A"/>
    <w:rsid w:val="00F2675D"/>
    <w:rsid w:val="00F27289"/>
    <w:rsid w:val="00F32C4D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CEB38752-8068-4F43-8A3B-D381B0E7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StampPng" Type="http://schemas.openxmlformats.org/officeDocument/2006/relationships/image" Target="media/razitko.png"/><Relationship Id="rIdStampSvg" Type="http://schemas.openxmlformats.org/officeDocument/2006/relationships/image" Target="media/razitko.svg"/></Relationships>
</file>

<file path=word/_rels/header2.xml.rels><?xml version="1.0" encoding="UTF-8" standalone="yes"?>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292</TotalTime>
  <Pages>4</Pages>
  <Words>193</Words>
  <Characters>1144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druh příspěvku (článek</vt:lpstr>
      <vt:lpstr>druh příspěvku (článek</vt:lpstr>
    </vt:vector>
  </TitlesOfParts>
  <Company/>
  <LinksUpToDate>false</LinksUpToDate>
  <CharactersWithSpaces>1335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Měření rozměrů, určení objemu a odhad čísla π</dc:title>
  <dc:subject/>
  <dc:creator>Filip Kolařík</dc:creator>
  <cp:keywords/>
  <dc:description/>
  <cp:lastModifiedBy>Popov Savva</cp:lastModifiedBy>
  <cp:revision>2</cp:revision>
  <cp:lastPrinted>2024-02-04T19:09:00Z</cp:lastPrinted>
  <dcterms:created xsi:type="dcterms:W3CDTF">2025-01-27T17:56:00Z</dcterms:created>
  <dcterms:modified xsi:type="dcterms:W3CDTF">2025-01-30T18:24:00Z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